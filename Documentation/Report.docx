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6F226D" w14:textId="77777777" w:rsidR="00826A47" w:rsidRDefault="0073157E">
      <w:pPr>
        <w:pStyle w:val="Subtitle"/>
      </w:pPr>
      <w:r>
        <w:t>CIS 435</w:t>
      </w:r>
    </w:p>
    <w:p w14:paraId="548876EE" w14:textId="043E418E" w:rsidR="00826A47" w:rsidRDefault="006615E6">
      <w:pPr>
        <w:pStyle w:val="Title"/>
      </w:pPr>
      <w:r>
        <w:t>Capstone Project</w:t>
      </w:r>
    </w:p>
    <w:p w14:paraId="12475F4E" w14:textId="77777777" w:rsidR="00826A47" w:rsidRDefault="0073157E">
      <w:pPr>
        <w:pStyle w:val="Author"/>
      </w:pPr>
      <w:r>
        <w:t>Nazariy Dumanskyy</w:t>
      </w:r>
    </w:p>
    <w:p w14:paraId="571FFAD1" w14:textId="77777777" w:rsidR="00826A47" w:rsidRDefault="007062D8" w:rsidP="00A92E26">
      <w:pPr>
        <w:jc w:val="center"/>
      </w:pPr>
      <w:r>
        <w:rPr>
          <w:noProof/>
          <w:lang w:eastAsia="en-US"/>
        </w:rPr>
        <w:drawing>
          <wp:inline distT="0" distB="0" distL="0" distR="0" wp14:anchorId="14A379D8" wp14:editId="367E995B">
            <wp:extent cx="5486400" cy="3429000"/>
            <wp:effectExtent l="203200" t="203200" r="406400" b="406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0_9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608B5" w14:textId="77777777" w:rsidR="0073157E" w:rsidRDefault="0073157E" w:rsidP="00A92E26">
      <w:pPr>
        <w:jc w:val="center"/>
        <w:sectPr w:rsidR="0073157E"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4"/>
          <w:szCs w:val="24"/>
        </w:rPr>
        <w:id w:val="14502032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8C6FF" w14:textId="77777777" w:rsidR="0073157E" w:rsidRDefault="0073157E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561D5D73" w14:textId="77777777" w:rsidR="0057710E" w:rsidRDefault="0073157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69765990" w:history="1">
            <w:r w:rsidR="0057710E" w:rsidRPr="00C6354F">
              <w:rPr>
                <w:rStyle w:val="Hyperlink"/>
                <w:noProof/>
              </w:rPr>
              <w:t>Problem Statement</w:t>
            </w:r>
            <w:r w:rsidR="0057710E">
              <w:rPr>
                <w:noProof/>
                <w:webHidden/>
              </w:rPr>
              <w:tab/>
            </w:r>
            <w:r w:rsidR="0057710E">
              <w:rPr>
                <w:noProof/>
                <w:webHidden/>
              </w:rPr>
              <w:fldChar w:fldCharType="begin"/>
            </w:r>
            <w:r w:rsidR="0057710E">
              <w:rPr>
                <w:noProof/>
                <w:webHidden/>
              </w:rPr>
              <w:instrText xml:space="preserve"> PAGEREF _Toc469765990 \h </w:instrText>
            </w:r>
            <w:r w:rsidR="0057710E">
              <w:rPr>
                <w:noProof/>
                <w:webHidden/>
              </w:rPr>
            </w:r>
            <w:r w:rsidR="0057710E">
              <w:rPr>
                <w:noProof/>
                <w:webHidden/>
              </w:rPr>
              <w:fldChar w:fldCharType="separate"/>
            </w:r>
            <w:r w:rsidR="0057710E">
              <w:rPr>
                <w:noProof/>
                <w:webHidden/>
              </w:rPr>
              <w:t>3</w:t>
            </w:r>
            <w:r w:rsidR="0057710E">
              <w:rPr>
                <w:noProof/>
                <w:webHidden/>
              </w:rPr>
              <w:fldChar w:fldCharType="end"/>
            </w:r>
          </w:hyperlink>
        </w:p>
        <w:p w14:paraId="3F96EAFB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1" w:history="1">
            <w:r w:rsidRPr="00C6354F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6FBC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2" w:history="1">
            <w:r w:rsidRPr="00C6354F">
              <w:rPr>
                <w:rStyle w:val="Hyperlink"/>
                <w:noProof/>
              </w:rPr>
              <w:t>User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3CE3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3" w:history="1">
            <w:r w:rsidRPr="00C6354F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B624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4" w:history="1">
            <w:r w:rsidRPr="00C6354F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6F92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5" w:history="1">
            <w:r w:rsidRPr="00C6354F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34D8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6" w:history="1">
            <w:r w:rsidRPr="00C6354F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FF3C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7" w:history="1">
            <w:r w:rsidRPr="00C6354F">
              <w:rPr>
                <w:rStyle w:val="Hyperlink"/>
                <w:noProof/>
              </w:rPr>
              <w:t>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868D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5998" w:history="1">
            <w:r w:rsidRPr="00C6354F">
              <w:rPr>
                <w:rStyle w:val="Hyperlink"/>
                <w:noProof/>
              </w:rPr>
              <w:t>UI Design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9C52" w14:textId="77777777" w:rsidR="0057710E" w:rsidRDefault="0057710E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eastAsia="en-US"/>
            </w:rPr>
          </w:pPr>
          <w:hyperlink w:anchor="_Toc469765999" w:history="1">
            <w:r w:rsidRPr="00C6354F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F279" w14:textId="77777777" w:rsidR="0057710E" w:rsidRDefault="0057710E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eastAsia="en-US"/>
            </w:rPr>
          </w:pPr>
          <w:hyperlink w:anchor="_Toc469766000" w:history="1">
            <w:r w:rsidRPr="00C6354F">
              <w:rPr>
                <w:rStyle w:val="Hyperlink"/>
                <w:noProof/>
              </w:rPr>
              <w:t>Resume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C907" w14:textId="77777777" w:rsidR="0057710E" w:rsidRDefault="0057710E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eastAsia="en-US"/>
            </w:rPr>
          </w:pPr>
          <w:hyperlink w:anchor="_Toc469766001" w:history="1">
            <w:r w:rsidRPr="00C6354F">
              <w:rPr>
                <w:rStyle w:val="Hyperlink"/>
                <w:noProof/>
              </w:rPr>
              <w:t>Post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C671" w14:textId="77777777" w:rsidR="0057710E" w:rsidRDefault="0057710E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en-US"/>
            </w:rPr>
          </w:pPr>
          <w:hyperlink w:anchor="_Toc469766002" w:history="1">
            <w:r w:rsidRPr="00C6354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_Toc469766002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67B3" w14:textId="77777777" w:rsidR="0073157E" w:rsidRDefault="0073157E">
          <w:r>
            <w:rPr>
              <w:b/>
              <w:bCs/>
              <w:noProof/>
            </w:rPr>
            <w:fldChar w:fldCharType="end"/>
          </w:r>
        </w:p>
      </w:sdtContent>
    </w:sdt>
    <w:p w14:paraId="41650A14" w14:textId="77777777" w:rsidR="0073157E" w:rsidRDefault="0073157E">
      <w:r>
        <w:br w:type="page"/>
      </w:r>
    </w:p>
    <w:p w14:paraId="5C40891D" w14:textId="77777777" w:rsidR="00826A47" w:rsidRDefault="0073157E" w:rsidP="0073157E">
      <w:pPr>
        <w:pStyle w:val="Heading1"/>
      </w:pPr>
      <w:bookmarkStart w:id="1" w:name="_Toc469765990"/>
      <w:r>
        <w:rPr>
          <w:rFonts w:eastAsiaTheme="minorHAnsi"/>
        </w:rPr>
        <w:lastRenderedPageBreak/>
        <w:t>Problem Statement</w:t>
      </w:r>
      <w:bookmarkEnd w:id="1"/>
    </w:p>
    <w:p w14:paraId="32D9144C" w14:textId="1B61D56A" w:rsidR="00826A47" w:rsidRDefault="006615E6">
      <w:r>
        <w:t xml:space="preserve">Design a community resume review website where users anonymously upload their resumes based on the career that they are in. Once uploaded </w:t>
      </w:r>
      <w:r w:rsidR="009E0248">
        <w:t xml:space="preserve">a community of users would go in and anonymously comment and give feedback regarding what can be improved on the resume. </w:t>
      </w:r>
    </w:p>
    <w:p w14:paraId="4CEC7DA0" w14:textId="77777777" w:rsidR="00F155D3" w:rsidRDefault="00F155D3" w:rsidP="00F155D3">
      <w:pPr>
        <w:pStyle w:val="Heading1"/>
      </w:pPr>
      <w:bookmarkStart w:id="2" w:name="_Toc469765991"/>
      <w:r>
        <w:t>Specifications</w:t>
      </w:r>
      <w:bookmarkEnd w:id="2"/>
    </w:p>
    <w:p w14:paraId="57693C14" w14:textId="43122E51" w:rsidR="00286F44" w:rsidRDefault="00286F44" w:rsidP="00286F44">
      <w:pPr>
        <w:pStyle w:val="ListBullet"/>
        <w:numPr>
          <w:ilvl w:val="0"/>
          <w:numId w:val="17"/>
        </w:numPr>
      </w:pPr>
      <w:r>
        <w:t xml:space="preserve">Home page where the user can view all the resumes that were submitted </w:t>
      </w:r>
    </w:p>
    <w:p w14:paraId="71E6ECAA" w14:textId="1176380C" w:rsidR="00286F44" w:rsidRDefault="00286F44" w:rsidP="00286F44">
      <w:pPr>
        <w:pStyle w:val="ListBullet"/>
        <w:numPr>
          <w:ilvl w:val="1"/>
          <w:numId w:val="17"/>
        </w:numPr>
      </w:pPr>
      <w:r>
        <w:t>User is able to filter all the resumes by the career category</w:t>
      </w:r>
    </w:p>
    <w:p w14:paraId="2B87BD4F" w14:textId="2DB8453C" w:rsidR="00286F44" w:rsidRDefault="00AF7840" w:rsidP="00286F44">
      <w:pPr>
        <w:pStyle w:val="ListBullet"/>
        <w:numPr>
          <w:ilvl w:val="1"/>
          <w:numId w:val="17"/>
        </w:numPr>
      </w:pPr>
      <w:r>
        <w:t>Along with the resumes, user will see a few of the comments posted</w:t>
      </w:r>
    </w:p>
    <w:p w14:paraId="0537189F" w14:textId="0CCED976" w:rsidR="00AF7840" w:rsidRDefault="00432294" w:rsidP="00286F44">
      <w:pPr>
        <w:pStyle w:val="ListBullet"/>
        <w:numPr>
          <w:ilvl w:val="1"/>
          <w:numId w:val="17"/>
        </w:numPr>
      </w:pPr>
      <w:r>
        <w:t xml:space="preserve">A link is provided to a resume page to </w:t>
      </w:r>
      <w:r w:rsidR="00ED7C89">
        <w:t>view more comments and comment.</w:t>
      </w:r>
    </w:p>
    <w:p w14:paraId="767947AD" w14:textId="437B2522" w:rsidR="00ED7C89" w:rsidRDefault="00ED7C89" w:rsidP="00ED7C89">
      <w:pPr>
        <w:pStyle w:val="ListBullet"/>
        <w:numPr>
          <w:ilvl w:val="0"/>
          <w:numId w:val="17"/>
        </w:numPr>
      </w:pPr>
      <w:r>
        <w:t>Resume page where a user can view an individual resume</w:t>
      </w:r>
    </w:p>
    <w:p w14:paraId="25BFA073" w14:textId="1A864BFC" w:rsidR="00ED7C89" w:rsidRDefault="00ED7C89" w:rsidP="00ED7C89">
      <w:pPr>
        <w:pStyle w:val="ListBullet"/>
        <w:numPr>
          <w:ilvl w:val="1"/>
          <w:numId w:val="17"/>
        </w:numPr>
      </w:pPr>
      <w:r>
        <w:t xml:space="preserve">User can see all of the comments posted </w:t>
      </w:r>
    </w:p>
    <w:p w14:paraId="664C5C85" w14:textId="6B049182" w:rsidR="00ED7C89" w:rsidRDefault="00ED7C89" w:rsidP="00ED7C89">
      <w:pPr>
        <w:pStyle w:val="ListBullet"/>
        <w:numPr>
          <w:ilvl w:val="1"/>
          <w:numId w:val="17"/>
        </w:numPr>
      </w:pPr>
      <w:r>
        <w:t>User can comment</w:t>
      </w:r>
    </w:p>
    <w:p w14:paraId="2D1DCB14" w14:textId="5BAC82D8" w:rsidR="00ED7C89" w:rsidRDefault="00ED7C89" w:rsidP="00ED7C89">
      <w:pPr>
        <w:pStyle w:val="ListBullet"/>
        <w:numPr>
          <w:ilvl w:val="0"/>
          <w:numId w:val="17"/>
        </w:numPr>
      </w:pPr>
      <w:r>
        <w:t>Post page where a user can post his/her resume to the website</w:t>
      </w:r>
    </w:p>
    <w:p w14:paraId="294F20DD" w14:textId="08F5A74B" w:rsidR="00ED7C89" w:rsidRDefault="00FD2AB3" w:rsidP="00ED7C89">
      <w:pPr>
        <w:pStyle w:val="ListBullet"/>
        <w:numPr>
          <w:ilvl w:val="1"/>
          <w:numId w:val="17"/>
        </w:numPr>
      </w:pPr>
      <w:r>
        <w:t>A user can select a career category</w:t>
      </w:r>
    </w:p>
    <w:p w14:paraId="33C78993" w14:textId="008BA407" w:rsidR="00FD2AB3" w:rsidRDefault="00FD2AB3" w:rsidP="00ED7C89">
      <w:pPr>
        <w:pStyle w:val="ListBullet"/>
        <w:numPr>
          <w:ilvl w:val="1"/>
          <w:numId w:val="17"/>
        </w:numPr>
      </w:pPr>
      <w:r>
        <w:t xml:space="preserve">A user can browse for the pdf file of his resume </w:t>
      </w:r>
    </w:p>
    <w:p w14:paraId="08204DA7" w14:textId="7FF9BA62" w:rsidR="00FD2AB3" w:rsidRDefault="001B6FB3" w:rsidP="001B6FB3">
      <w:pPr>
        <w:pStyle w:val="Heading1"/>
      </w:pPr>
      <w:bookmarkStart w:id="3" w:name="_Toc469765992"/>
      <w:r>
        <w:t>User Responsibilities</w:t>
      </w:r>
      <w:bookmarkEnd w:id="3"/>
    </w:p>
    <w:p w14:paraId="2A703B36" w14:textId="026AD05A" w:rsidR="001B6FB3" w:rsidRDefault="001B6FB3" w:rsidP="001B6FB3">
      <w:pPr>
        <w:pStyle w:val="ListParagraph"/>
        <w:numPr>
          <w:ilvl w:val="0"/>
          <w:numId w:val="21"/>
        </w:numPr>
      </w:pPr>
      <w:r>
        <w:t>Nazariy Dumanskyy</w:t>
      </w:r>
    </w:p>
    <w:p w14:paraId="13BE3102" w14:textId="514FA3A2" w:rsidR="001B6FB3" w:rsidRDefault="001B6FB3" w:rsidP="001B6FB3">
      <w:pPr>
        <w:pStyle w:val="ListParagraph"/>
        <w:numPr>
          <w:ilvl w:val="1"/>
          <w:numId w:val="21"/>
        </w:numPr>
      </w:pPr>
      <w:r>
        <w:t>Database Designer, Front-End Designer, Developer</w:t>
      </w:r>
    </w:p>
    <w:p w14:paraId="356DD34B" w14:textId="7C923059" w:rsidR="001B6FB3" w:rsidRDefault="008F0D18" w:rsidP="008F0D18">
      <w:pPr>
        <w:pStyle w:val="Heading1"/>
      </w:pPr>
      <w:bookmarkStart w:id="4" w:name="_Toc469765993"/>
      <w:r>
        <w:t>Analysis</w:t>
      </w:r>
      <w:bookmarkEnd w:id="4"/>
    </w:p>
    <w:p w14:paraId="0F55C2CB" w14:textId="74EC62A1" w:rsidR="008F0D18" w:rsidRDefault="008F0D18" w:rsidP="008F0D18">
      <w:r>
        <w:t>Picturing how the website is going to work, there are three main functionalities: upload resume, comment on a resume, and finally view resume. I first need to find out how to save and display PDF files. With that done, my goal is to start the coding process. Initially I need to divide all of my development into an MVC type framework structure, where the model contains functions</w:t>
      </w:r>
      <w:r w:rsidR="00425C77">
        <w:t xml:space="preserve"> to attain the information, view contains the page components, and controller binds that data to the view. </w:t>
      </w:r>
    </w:p>
    <w:p w14:paraId="62EB38BC" w14:textId="2B90AEA1" w:rsidR="00425C77" w:rsidRDefault="00425C77" w:rsidP="00425C77">
      <w:pPr>
        <w:pStyle w:val="Heading1"/>
      </w:pPr>
      <w:bookmarkStart w:id="5" w:name="_Toc469765994"/>
      <w:r>
        <w:t>Design</w:t>
      </w:r>
      <w:bookmarkEnd w:id="5"/>
    </w:p>
    <w:p w14:paraId="1D5CD9A1" w14:textId="20E030F3" w:rsidR="00425C77" w:rsidRDefault="00425C77" w:rsidP="00425C77">
      <w:pPr>
        <w:pStyle w:val="ListParagraph"/>
        <w:numPr>
          <w:ilvl w:val="0"/>
          <w:numId w:val="22"/>
        </w:numPr>
      </w:pPr>
      <w:r>
        <w:t xml:space="preserve">To view the pdfs, I will </w:t>
      </w:r>
      <w:r w:rsidR="004562CC">
        <w:t xml:space="preserve">be using pdf.js. </w:t>
      </w:r>
    </w:p>
    <w:p w14:paraId="04EA0576" w14:textId="53C28CC7" w:rsidR="004562CC" w:rsidRDefault="004562CC" w:rsidP="00425C77">
      <w:pPr>
        <w:pStyle w:val="ListParagraph"/>
        <w:numPr>
          <w:ilvl w:val="0"/>
          <w:numId w:val="22"/>
        </w:numPr>
      </w:pPr>
      <w:r>
        <w:t xml:space="preserve">Based on the data needed there really need to be three table entities </w:t>
      </w:r>
    </w:p>
    <w:p w14:paraId="699F9877" w14:textId="2D62176F" w:rsidR="004562CC" w:rsidRDefault="004562CC" w:rsidP="004562CC">
      <w:pPr>
        <w:pStyle w:val="ListParagraph"/>
        <w:numPr>
          <w:ilvl w:val="1"/>
          <w:numId w:val="22"/>
        </w:numPr>
      </w:pPr>
      <w:r>
        <w:t xml:space="preserve">Resume entity to save the </w:t>
      </w:r>
      <w:proofErr w:type="spellStart"/>
      <w:r>
        <w:t>urls</w:t>
      </w:r>
      <w:proofErr w:type="spellEnd"/>
      <w:r>
        <w:t xml:space="preserve"> of the pdf files</w:t>
      </w:r>
    </w:p>
    <w:p w14:paraId="3C58953D" w14:textId="07FA1CEC" w:rsidR="004562CC" w:rsidRDefault="004562CC" w:rsidP="004562CC">
      <w:pPr>
        <w:pStyle w:val="ListParagraph"/>
        <w:numPr>
          <w:ilvl w:val="1"/>
          <w:numId w:val="22"/>
        </w:numPr>
      </w:pPr>
      <w:r>
        <w:t>Feedback entity to save all of the comments</w:t>
      </w:r>
    </w:p>
    <w:p w14:paraId="2729C1BC" w14:textId="6A73A56D" w:rsidR="004562CC" w:rsidRDefault="004562CC" w:rsidP="004562CC">
      <w:pPr>
        <w:pStyle w:val="ListParagraph"/>
        <w:numPr>
          <w:ilvl w:val="1"/>
          <w:numId w:val="22"/>
        </w:numPr>
      </w:pPr>
      <w:r>
        <w:t>Category entity to save all of the categories</w:t>
      </w:r>
    </w:p>
    <w:p w14:paraId="3730E81E" w14:textId="09D89F7E" w:rsidR="00AC40AF" w:rsidRDefault="00AC40AF" w:rsidP="00AC40AF">
      <w:pPr>
        <w:pStyle w:val="ListParagraph"/>
        <w:numPr>
          <w:ilvl w:val="0"/>
          <w:numId w:val="22"/>
        </w:numPr>
      </w:pPr>
      <w:r>
        <w:t>All of the resumes will be saved locally on the server with a unique name appended to it</w:t>
      </w:r>
    </w:p>
    <w:p w14:paraId="6A459100" w14:textId="3B6FADB3" w:rsidR="00AC40AF" w:rsidRDefault="00AC40AF" w:rsidP="00AC40AF">
      <w:pPr>
        <w:pStyle w:val="ListParagraph"/>
        <w:numPr>
          <w:ilvl w:val="0"/>
          <w:numId w:val="22"/>
        </w:numPr>
      </w:pPr>
      <w:r>
        <w:lastRenderedPageBreak/>
        <w:t>PDO will be used to query the database due to its simplicity and understanding</w:t>
      </w:r>
    </w:p>
    <w:p w14:paraId="2507E883" w14:textId="0B2AD133" w:rsidR="00AC40AF" w:rsidRDefault="00AC40AF" w:rsidP="00AC40AF">
      <w:pPr>
        <w:pStyle w:val="ListParagraph"/>
        <w:numPr>
          <w:ilvl w:val="0"/>
          <w:numId w:val="22"/>
        </w:numPr>
      </w:pPr>
      <w:r>
        <w:t xml:space="preserve">Any form submission will be </w:t>
      </w:r>
      <w:proofErr w:type="gramStart"/>
      <w:r>
        <w:t>validate</w:t>
      </w:r>
      <w:proofErr w:type="gramEnd"/>
      <w:r>
        <w:t xml:space="preserve"> with </w:t>
      </w:r>
      <w:proofErr w:type="spellStart"/>
      <w:r>
        <w:t>javascript</w:t>
      </w:r>
      <w:proofErr w:type="spellEnd"/>
    </w:p>
    <w:p w14:paraId="3644DEF9" w14:textId="18B42186" w:rsidR="00AC40AF" w:rsidRDefault="00AC40AF" w:rsidP="00AC40AF">
      <w:pPr>
        <w:pStyle w:val="Heading1"/>
      </w:pPr>
      <w:bookmarkStart w:id="6" w:name="_Toc469765995"/>
      <w:r>
        <w:t>Use Cases</w:t>
      </w:r>
      <w:bookmarkEnd w:id="6"/>
    </w:p>
    <w:p w14:paraId="5176D2B7" w14:textId="3D9AF4C5" w:rsidR="00AC40AF" w:rsidRDefault="00AC40AF" w:rsidP="00AC40AF">
      <w:r>
        <w:rPr>
          <w:noProof/>
          <w:lang w:eastAsia="en-US"/>
        </w:rPr>
        <w:drawing>
          <wp:inline distT="0" distB="0" distL="0" distR="0" wp14:anchorId="5444BF7D" wp14:editId="3FDEA9D1">
            <wp:extent cx="3362159" cy="3070731"/>
            <wp:effectExtent l="0" t="0" r="0" b="3175"/>
            <wp:docPr id="1" name="Picture 1" descr="../../../Downloads/Use%20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Use%20C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03" cy="30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9C92" w14:textId="2C3252D6" w:rsidR="00AC40AF" w:rsidRDefault="00AC40AF" w:rsidP="00AC40AF">
      <w:pPr>
        <w:pStyle w:val="Heading1"/>
      </w:pPr>
      <w:bookmarkStart w:id="7" w:name="_Toc469765996"/>
      <w:r>
        <w:t>UML Diagram</w:t>
      </w:r>
      <w:bookmarkEnd w:id="7"/>
    </w:p>
    <w:p w14:paraId="21A0AFAA" w14:textId="31D1B0DB" w:rsidR="00AC40AF" w:rsidRDefault="00AC40AF" w:rsidP="00AC40AF">
      <w:r>
        <w:rPr>
          <w:noProof/>
          <w:lang w:eastAsia="en-US"/>
        </w:rPr>
        <w:drawing>
          <wp:inline distT="0" distB="0" distL="0" distR="0" wp14:anchorId="3E827280" wp14:editId="1B99825F">
            <wp:extent cx="3685012" cy="3599511"/>
            <wp:effectExtent l="0" t="0" r="0" b="7620"/>
            <wp:docPr id="3" name="Picture 3" descr="UML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%20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45" cy="36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664B" w14:textId="2D39FB47" w:rsidR="0013234A" w:rsidRDefault="0013234A" w:rsidP="00D26CE3">
      <w:pPr>
        <w:pStyle w:val="Heading1"/>
      </w:pPr>
      <w:bookmarkStart w:id="8" w:name="_Toc469765997"/>
      <w:r>
        <w:lastRenderedPageBreak/>
        <w:t>Activity Diagrams</w:t>
      </w:r>
      <w:bookmarkEnd w:id="8"/>
    </w:p>
    <w:tbl>
      <w:tblPr>
        <w:tblStyle w:val="ReportTable"/>
        <w:tblW w:w="0" w:type="auto"/>
        <w:tblLook w:val="04A0" w:firstRow="1" w:lastRow="0" w:firstColumn="1" w:lastColumn="0" w:noHBand="0" w:noVBand="1"/>
      </w:tblPr>
      <w:tblGrid>
        <w:gridCol w:w="3503"/>
        <w:gridCol w:w="4311"/>
        <w:gridCol w:w="2986"/>
      </w:tblGrid>
      <w:tr w:rsidR="00D26CE3" w14:paraId="5A2E0041" w14:textId="77777777" w:rsidTr="00D26C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14:paraId="4B155408" w14:textId="2CF251DB" w:rsidR="00D26CE3" w:rsidRDefault="00D26CE3" w:rsidP="00D26CE3">
            <w:r>
              <w:rPr>
                <w:noProof/>
                <w:lang w:eastAsia="en-US"/>
              </w:rPr>
              <w:drawing>
                <wp:inline distT="0" distB="0" distL="0" distR="0" wp14:anchorId="673B0118" wp14:editId="209A5DD4">
                  <wp:extent cx="1962096" cy="3253630"/>
                  <wp:effectExtent l="0" t="0" r="0" b="0"/>
                  <wp:docPr id="12" name="Picture 12" descr="../../../Downloads/Activity%20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Downloads/Activity%20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5699" cy="3292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0C45A248" w14:textId="3033B495" w:rsidR="00D26CE3" w:rsidRDefault="00D26CE3" w:rsidP="00D26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 wp14:anchorId="64CFAA8B" wp14:editId="1E60E8B8">
                  <wp:extent cx="2500628" cy="2796430"/>
                  <wp:effectExtent l="0" t="0" r="0" b="0"/>
                  <wp:docPr id="13" name="Picture 13" descr="../../../Downloads/Activity%20Diagram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Downloads/Activity%20Diagram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344" cy="2844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666F62CB" w14:textId="4CAF05BD" w:rsidR="00D26CE3" w:rsidRDefault="00D26CE3" w:rsidP="00D26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 wp14:anchorId="717C098F" wp14:editId="04E8A8FE">
                  <wp:extent cx="1490952" cy="3313305"/>
                  <wp:effectExtent l="0" t="0" r="8255" b="0"/>
                  <wp:docPr id="15" name="Picture 15" descr="../../../Downloads/Activity%20Diagram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Downloads/Activity%20Diagram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570" cy="350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52137" w14:textId="3FE317CA" w:rsidR="00D26CE3" w:rsidRPr="00D26CE3" w:rsidRDefault="00D26CE3" w:rsidP="00D26CE3"/>
    <w:p w14:paraId="0FECE312" w14:textId="3B4DD1CD" w:rsidR="00D26CE3" w:rsidRPr="00D26CE3" w:rsidRDefault="00D26CE3" w:rsidP="00D26CE3"/>
    <w:p w14:paraId="2134321F" w14:textId="23924DA2" w:rsidR="004562CC" w:rsidRDefault="00AC40AF" w:rsidP="00AC40AF">
      <w:pPr>
        <w:pStyle w:val="Heading1"/>
      </w:pPr>
      <w:bookmarkStart w:id="9" w:name="_Toc469765998"/>
      <w:r>
        <w:t>UI Design Prototype</w:t>
      </w:r>
      <w:bookmarkEnd w:id="9"/>
    </w:p>
    <w:p w14:paraId="1DA7E81C" w14:textId="1AA94A86" w:rsidR="00286F44" w:rsidRDefault="00DF7EE5" w:rsidP="00DF7EE5">
      <w:pPr>
        <w:pStyle w:val="Heading3"/>
      </w:pPr>
      <w:bookmarkStart w:id="10" w:name="_Toc469765999"/>
      <w:r>
        <w:t>Home Page</w:t>
      </w:r>
      <w:bookmarkEnd w:id="10"/>
    </w:p>
    <w:p w14:paraId="24104AB5" w14:textId="55A68323" w:rsidR="00DF7EE5" w:rsidRDefault="00DF7EE5" w:rsidP="00DF7EE5">
      <w:r>
        <w:rPr>
          <w:noProof/>
          <w:lang w:eastAsia="en-US"/>
        </w:rPr>
        <w:drawing>
          <wp:inline distT="0" distB="0" distL="0" distR="0" wp14:anchorId="6FA47AE2" wp14:editId="30FE4E79">
            <wp:extent cx="5316551" cy="2991237"/>
            <wp:effectExtent l="0" t="0" r="0" b="6350"/>
            <wp:docPr id="9" name="Picture 9" descr="Mockups/Home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Home%20P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60" cy="300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A8A9" w14:textId="1DCA4E8F" w:rsidR="00DF7EE5" w:rsidRDefault="00DF7EE5" w:rsidP="00DF7EE5">
      <w:pPr>
        <w:pStyle w:val="Heading3"/>
      </w:pPr>
      <w:bookmarkStart w:id="11" w:name="_Toc469766000"/>
      <w:r>
        <w:lastRenderedPageBreak/>
        <w:t>Resume Page</w:t>
      </w:r>
      <w:bookmarkEnd w:id="11"/>
    </w:p>
    <w:p w14:paraId="7534928C" w14:textId="37F8414D" w:rsidR="00DF7EE5" w:rsidRPr="00DF7EE5" w:rsidRDefault="00DF7EE5" w:rsidP="00DF7EE5">
      <w:r>
        <w:rPr>
          <w:noProof/>
          <w:lang w:eastAsia="en-US"/>
        </w:rPr>
        <w:drawing>
          <wp:inline distT="0" distB="0" distL="0" distR="0" wp14:anchorId="431686E0" wp14:editId="74324D41">
            <wp:extent cx="4491567" cy="2527079"/>
            <wp:effectExtent l="0" t="0" r="4445" b="0"/>
            <wp:docPr id="10" name="Picture 10" descr="Mockups/Resume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Resume%20P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32" cy="254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F5D2" w14:textId="12AA3B8C" w:rsidR="00DF7EE5" w:rsidRDefault="004F43E2" w:rsidP="004F43E2">
      <w:pPr>
        <w:pStyle w:val="Heading3"/>
      </w:pPr>
      <w:bookmarkStart w:id="12" w:name="_Toc469766001"/>
      <w:r>
        <w:t>Post Page</w:t>
      </w:r>
      <w:bookmarkEnd w:id="12"/>
    </w:p>
    <w:p w14:paraId="7D1B12B9" w14:textId="341D84A0" w:rsidR="004F43E2" w:rsidRDefault="004F43E2" w:rsidP="00DF7EE5">
      <w:r>
        <w:rPr>
          <w:noProof/>
          <w:lang w:eastAsia="en-US"/>
        </w:rPr>
        <w:drawing>
          <wp:inline distT="0" distB="0" distL="0" distR="0" wp14:anchorId="4EC35089" wp14:editId="080E586C">
            <wp:extent cx="4581359" cy="2577598"/>
            <wp:effectExtent l="0" t="0" r="0" b="0"/>
            <wp:docPr id="11" name="Picture 11" descr="Mockups/Post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ckups/Post%20P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72" cy="260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DACD" w14:textId="4C6167EF" w:rsidR="004F43E2" w:rsidRDefault="00D26CE3" w:rsidP="00700E27">
      <w:pPr>
        <w:pStyle w:val="Heading1"/>
      </w:pPr>
      <w:bookmarkStart w:id="13" w:name="_Toc469766002"/>
      <w:r>
        <w:t>Conclusion</w:t>
      </w:r>
      <w:bookmarkEnd w:id="13"/>
    </w:p>
    <w:p w14:paraId="4FDD0AA6" w14:textId="6CD0436C" w:rsidR="00700E27" w:rsidRDefault="00700E27" w:rsidP="00700E27">
      <w:r>
        <w:t>Overall, this was a very interesting project to do. I learned many things and solved many problems.</w:t>
      </w:r>
    </w:p>
    <w:p w14:paraId="6DEE5F70" w14:textId="7374790F" w:rsidR="00700E27" w:rsidRDefault="00700E27" w:rsidP="00700E27">
      <w:r>
        <w:t>There were three challenges that faced me in this project:</w:t>
      </w:r>
    </w:p>
    <w:p w14:paraId="0CB76A44" w14:textId="443FBA99" w:rsidR="00700E27" w:rsidRDefault="00700E27" w:rsidP="00700E27">
      <w:pPr>
        <w:pStyle w:val="ListParagraph"/>
        <w:numPr>
          <w:ilvl w:val="0"/>
          <w:numId w:val="23"/>
        </w:numPr>
      </w:pPr>
      <w:r>
        <w:t xml:space="preserve">I decided to use PDO for talking to the database and that was very interesting to learn. </w:t>
      </w:r>
    </w:p>
    <w:p w14:paraId="4FA69219" w14:textId="4A616837" w:rsidR="00700E27" w:rsidRDefault="00700E27" w:rsidP="00700E27">
      <w:pPr>
        <w:pStyle w:val="ListParagraph"/>
        <w:numPr>
          <w:ilvl w:val="0"/>
          <w:numId w:val="23"/>
        </w:numPr>
      </w:pPr>
      <w:r>
        <w:t>I also tried to structure this project as an MVC project: model, view, controller. I have never done something like that in PHP, and I’m glad I tried.</w:t>
      </w:r>
    </w:p>
    <w:p w14:paraId="563F02F6" w14:textId="15E7DF73" w:rsidR="00700E27" w:rsidRDefault="00700E27" w:rsidP="00700E27">
      <w:pPr>
        <w:pStyle w:val="ListParagraph"/>
        <w:numPr>
          <w:ilvl w:val="0"/>
          <w:numId w:val="23"/>
        </w:numPr>
      </w:pPr>
      <w:r>
        <w:t xml:space="preserve">I found out how to display pdfs using pdf.js. It really is a great framework, however it took some trial and error to get it running. </w:t>
      </w:r>
    </w:p>
    <w:p w14:paraId="48CAB671" w14:textId="10D909B8" w:rsidR="00700E27" w:rsidRPr="00700E27" w:rsidRDefault="00700E27" w:rsidP="00700E27">
      <w:r>
        <w:t>In addition to that, I learned how to prevent a form from being s</w:t>
      </w:r>
      <w:r w:rsidR="00F2346D">
        <w:t xml:space="preserve">ubmitted twice on page refresh, and that was very interesting because I have never thought about a problem like this. Thus due to what have been learned here, I’m glad I got to do this project. </w:t>
      </w:r>
    </w:p>
    <w:p w14:paraId="04CC7932" w14:textId="36412D8E" w:rsidR="00937579" w:rsidRPr="00937579" w:rsidRDefault="00937579" w:rsidP="00937579"/>
    <w:sectPr w:rsidR="00937579" w:rsidRPr="00937579" w:rsidSect="00700E27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37E195" w14:textId="77777777" w:rsidR="008F3B0A" w:rsidRDefault="008F3B0A">
      <w:pPr>
        <w:spacing w:line="240" w:lineRule="auto"/>
      </w:pPr>
      <w:r>
        <w:separator/>
      </w:r>
    </w:p>
    <w:p w14:paraId="5FD5CC05" w14:textId="77777777" w:rsidR="008F3B0A" w:rsidRDefault="008F3B0A"/>
    <w:p w14:paraId="2800D32E" w14:textId="77777777" w:rsidR="008F3B0A" w:rsidRDefault="008F3B0A"/>
  </w:endnote>
  <w:endnote w:type="continuationSeparator" w:id="0">
    <w:p w14:paraId="4D372EB3" w14:textId="77777777" w:rsidR="008F3B0A" w:rsidRDefault="008F3B0A">
      <w:pPr>
        <w:spacing w:line="240" w:lineRule="auto"/>
      </w:pPr>
      <w:r>
        <w:continuationSeparator/>
      </w:r>
    </w:p>
    <w:p w14:paraId="590777C5" w14:textId="77777777" w:rsidR="008F3B0A" w:rsidRDefault="008F3B0A"/>
    <w:p w14:paraId="0E8AAC3E" w14:textId="77777777" w:rsidR="008F3B0A" w:rsidRDefault="008F3B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B89ED1" w14:textId="77777777" w:rsidR="00826A47" w:rsidRDefault="007062D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10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8FB75B" w14:textId="77777777" w:rsidR="008F3B0A" w:rsidRDefault="008F3B0A">
      <w:pPr>
        <w:spacing w:line="240" w:lineRule="auto"/>
      </w:pPr>
      <w:r>
        <w:separator/>
      </w:r>
    </w:p>
    <w:p w14:paraId="4479F2BA" w14:textId="77777777" w:rsidR="008F3B0A" w:rsidRDefault="008F3B0A"/>
    <w:p w14:paraId="1561AD27" w14:textId="77777777" w:rsidR="008F3B0A" w:rsidRDefault="008F3B0A"/>
  </w:footnote>
  <w:footnote w:type="continuationSeparator" w:id="0">
    <w:p w14:paraId="2D3B251A" w14:textId="77777777" w:rsidR="008F3B0A" w:rsidRDefault="008F3B0A">
      <w:pPr>
        <w:spacing w:line="240" w:lineRule="auto"/>
      </w:pPr>
      <w:r>
        <w:continuationSeparator/>
      </w:r>
    </w:p>
    <w:p w14:paraId="510B2F03" w14:textId="77777777" w:rsidR="008F3B0A" w:rsidRDefault="008F3B0A"/>
    <w:p w14:paraId="35175464" w14:textId="77777777" w:rsidR="008F3B0A" w:rsidRDefault="008F3B0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9B3F0D"/>
    <w:multiLevelType w:val="hybridMultilevel"/>
    <w:tmpl w:val="1D383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9A3D13"/>
    <w:multiLevelType w:val="hybridMultilevel"/>
    <w:tmpl w:val="7A06B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17374C"/>
    <w:multiLevelType w:val="hybridMultilevel"/>
    <w:tmpl w:val="1D56A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A902BF"/>
    <w:multiLevelType w:val="hybridMultilevel"/>
    <w:tmpl w:val="ACA83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8024E7"/>
    <w:multiLevelType w:val="hybridMultilevel"/>
    <w:tmpl w:val="ACA83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E0265B"/>
    <w:multiLevelType w:val="hybridMultilevel"/>
    <w:tmpl w:val="5BBC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9"/>
  </w:num>
  <w:num w:numId="4">
    <w:abstractNumId w:val="16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22"/>
  </w:num>
  <w:num w:numId="18">
    <w:abstractNumId w:val="13"/>
  </w:num>
  <w:num w:numId="19">
    <w:abstractNumId w:val="10"/>
  </w:num>
  <w:num w:numId="20">
    <w:abstractNumId w:val="12"/>
  </w:num>
  <w:num w:numId="21">
    <w:abstractNumId w:val="17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57E"/>
    <w:rsid w:val="000668F7"/>
    <w:rsid w:val="00090B8F"/>
    <w:rsid w:val="00094EDC"/>
    <w:rsid w:val="0013234A"/>
    <w:rsid w:val="001B6FB3"/>
    <w:rsid w:val="00286F44"/>
    <w:rsid w:val="00300048"/>
    <w:rsid w:val="00314AE6"/>
    <w:rsid w:val="00320D1C"/>
    <w:rsid w:val="00425C77"/>
    <w:rsid w:val="00432294"/>
    <w:rsid w:val="004562CC"/>
    <w:rsid w:val="004A3923"/>
    <w:rsid w:val="004D4844"/>
    <w:rsid w:val="004F435C"/>
    <w:rsid w:val="004F43E2"/>
    <w:rsid w:val="0057710E"/>
    <w:rsid w:val="006615E6"/>
    <w:rsid w:val="00700E27"/>
    <w:rsid w:val="007062D8"/>
    <w:rsid w:val="0073157E"/>
    <w:rsid w:val="00826A47"/>
    <w:rsid w:val="008A7860"/>
    <w:rsid w:val="008F0D18"/>
    <w:rsid w:val="008F3B0A"/>
    <w:rsid w:val="008F5623"/>
    <w:rsid w:val="00937579"/>
    <w:rsid w:val="009D63B6"/>
    <w:rsid w:val="009E0248"/>
    <w:rsid w:val="00A72D1C"/>
    <w:rsid w:val="00A92E26"/>
    <w:rsid w:val="00AC40AF"/>
    <w:rsid w:val="00AF7840"/>
    <w:rsid w:val="00B84D85"/>
    <w:rsid w:val="00BB1DEC"/>
    <w:rsid w:val="00D2425C"/>
    <w:rsid w:val="00D26CE3"/>
    <w:rsid w:val="00DF7EE5"/>
    <w:rsid w:val="00E231D8"/>
    <w:rsid w:val="00E41F9D"/>
    <w:rsid w:val="00ED7C89"/>
    <w:rsid w:val="00EF100E"/>
    <w:rsid w:val="00F155D3"/>
    <w:rsid w:val="00F2346D"/>
    <w:rsid w:val="00FC137B"/>
    <w:rsid w:val="00FD2AB3"/>
    <w:rsid w:val="00FF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D20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B1DEC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1DEC"/>
    <w:pPr>
      <w:keepNext/>
      <w:keepLines/>
      <w:spacing w:before="120" w:after="12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B1DEC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rsid w:val="00EF100E"/>
    <w:pPr>
      <w:numPr>
        <w:numId w:val="15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TOC1">
    <w:name w:val="toc 1"/>
    <w:basedOn w:val="Normal"/>
    <w:next w:val="Normal"/>
    <w:autoRedefine/>
    <w:uiPriority w:val="39"/>
    <w:unhideWhenUsed/>
    <w:rsid w:val="0073157E"/>
    <w:pPr>
      <w:spacing w:before="120"/>
    </w:pPr>
    <w:rPr>
      <w:rFonts w:cs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73157E"/>
    <w:pPr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3157E"/>
    <w:rPr>
      <w:color w:val="5E9E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3157E"/>
    <w:pPr>
      <w:ind w:left="480"/>
    </w:pPr>
    <w:rPr>
      <w:rFonts w:cs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3157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3157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3157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3157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3157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157E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F15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footer" Target="footer1.xml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Nazariy/Library/Containers/com.microsoft.Word/Data/Library/Caches/TM10002081/Research%20Paper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A725D40-0486-F746-B421-ED1A97074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131</TotalTime>
  <Pages>6</Pages>
  <Words>587</Words>
  <Characters>3349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Nazariy Dumanskyy</dc:creator>
  <cp:keywords/>
  <dc:description/>
  <cp:lastModifiedBy>Nazariy Dumanskyy</cp:lastModifiedBy>
  <cp:revision>9</cp:revision>
  <dcterms:created xsi:type="dcterms:W3CDTF">2016-11-01T22:16:00Z</dcterms:created>
  <dcterms:modified xsi:type="dcterms:W3CDTF">2016-12-18T00:24:00Z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